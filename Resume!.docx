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882"/>
        <w:gridCol w:w="6317"/>
      </w:tblGrid>
      <w:tr w:rsidR="00647A4B" w14:paraId="6C13B1FB" w14:textId="77777777" w:rsidTr="004629E3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126D142" w14:textId="77777777" w:rsidR="00647A4B" w:rsidRDefault="003911FB" w:rsidP="00647A4B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6CBCAD02" wp14:editId="1D460EB4">
                      <wp:extent cx="1810385" cy="1810385"/>
                      <wp:effectExtent l="0" t="0" r="18415" b="18415"/>
                      <wp:docPr id="1" name="Oval 1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38933" b="-38933"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1435A1" w14:textId="77777777" w:rsidR="006249C4" w:rsidRDefault="006249C4" w:rsidP="006249C4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BCAD02" id="Oval 1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" strokecolor="#071921 [1604]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451435A1" w14:textId="77777777" w:rsidR="006249C4" w:rsidRDefault="006249C4" w:rsidP="006249C4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882" w:type="dxa"/>
            <w:vMerge w:val="restart"/>
          </w:tcPr>
          <w:p w14:paraId="19369CF5" w14:textId="6768790A" w:rsidR="00647A4B" w:rsidRDefault="004629E3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6317" w:type="dxa"/>
            <w:vMerge w:val="restart"/>
          </w:tcPr>
          <w:p w14:paraId="5F301D85" w14:textId="77777777" w:rsidR="00647A4B" w:rsidRPr="00590471" w:rsidRDefault="00280ACF" w:rsidP="00222466">
            <w:pPr>
              <w:pStyle w:val="Title"/>
            </w:pPr>
            <w:r>
              <w:t>Rachel</w:t>
            </w:r>
            <w:r w:rsidR="00647A4B">
              <w:t xml:space="preserve"> </w:t>
            </w:r>
            <w:r>
              <w:t>kim</w:t>
            </w:r>
          </w:p>
          <w:p w14:paraId="2922BFBF" w14:textId="77777777" w:rsidR="00802D64" w:rsidRDefault="00802D64" w:rsidP="00802D64">
            <w:pPr>
              <w:pStyle w:val="Heading1"/>
            </w:pPr>
            <w:r w:rsidRPr="000F7D04">
              <w:t>Education</w:t>
            </w:r>
          </w:p>
          <w:p w14:paraId="3522DD47" w14:textId="77777777" w:rsidR="00802D64" w:rsidRPr="00F51250" w:rsidRDefault="00802D64" w:rsidP="00802D64">
            <w:pPr>
              <w:pStyle w:val="Heading2"/>
            </w:pPr>
            <w:r>
              <w:t>University of Texas at Austin</w:t>
            </w:r>
            <w:r w:rsidRPr="00F51250">
              <w:t xml:space="preserve">, </w:t>
            </w:r>
            <w:r>
              <w:t>Austin, Texas</w:t>
            </w:r>
          </w:p>
          <w:p w14:paraId="107D11DB" w14:textId="799D9915" w:rsidR="00802D64" w:rsidRDefault="00802D64" w:rsidP="00C4452C">
            <w:pPr>
              <w:pStyle w:val="ListBullet"/>
            </w:pPr>
            <w:r>
              <w:t>Bachelor of Science and Arts in Mathematics, Elements of Computing Certificate, Business Minor</w:t>
            </w:r>
          </w:p>
          <w:p w14:paraId="53E97233" w14:textId="143A0275" w:rsidR="00647A4B" w:rsidRDefault="00647A4B" w:rsidP="00C4452C">
            <w:pPr>
              <w:pStyle w:val="Heading1"/>
            </w:pPr>
            <w:r w:rsidRPr="000F7D04">
              <w:t>Experience</w:t>
            </w:r>
          </w:p>
          <w:p w14:paraId="3DCEE42C" w14:textId="77777777" w:rsidR="00647A4B" w:rsidRDefault="00280ACF" w:rsidP="00C4452C">
            <w:pPr>
              <w:pStyle w:val="Heading2"/>
            </w:pPr>
            <w:r>
              <w:t>January 2019</w:t>
            </w:r>
            <w:r w:rsidR="00647A4B">
              <w:t>–</w:t>
            </w:r>
            <w:r>
              <w:t xml:space="preserve"> May 2019</w:t>
            </w:r>
          </w:p>
          <w:p w14:paraId="45143710" w14:textId="77777777" w:rsidR="00647A4B" w:rsidRDefault="00280ACF" w:rsidP="00C31093">
            <w:pPr>
              <w:spacing w:after="0"/>
            </w:pPr>
            <w:r>
              <w:t>Marketing Intern</w:t>
            </w:r>
            <w:r w:rsidR="00F51250">
              <w:t xml:space="preserve"> </w:t>
            </w:r>
            <w:r w:rsidR="00647A4B" w:rsidRPr="00F51250">
              <w:rPr>
                <w:rStyle w:val="Strong"/>
                <w:color w:val="auto"/>
              </w:rPr>
              <w:t>•</w:t>
            </w:r>
            <w:r w:rsidR="00647A4B">
              <w:t xml:space="preserve"> </w:t>
            </w:r>
            <w:proofErr w:type="spellStart"/>
            <w:r>
              <w:t>Graflr</w:t>
            </w:r>
            <w:proofErr w:type="spellEnd"/>
          </w:p>
          <w:p w14:paraId="33913ACD" w14:textId="44D8E28D" w:rsidR="00390F99" w:rsidRDefault="00342DA7" w:rsidP="00C31093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Refined the final product by initiating market analysis</w:t>
            </w:r>
            <w:r w:rsidR="00FC7BAA">
              <w:t xml:space="preserve"> and identifying Blockchain technology implications</w:t>
            </w:r>
            <w:r>
              <w:t>.</w:t>
            </w:r>
          </w:p>
          <w:p w14:paraId="6D4EB8C6" w14:textId="2E06C612" w:rsidR="00390F99" w:rsidRDefault="00390F99" w:rsidP="00C31093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Maintained business strategy and brand in duration of the internship.</w:t>
            </w:r>
          </w:p>
          <w:p w14:paraId="54E97BBA" w14:textId="77777777" w:rsidR="00802D64" w:rsidRDefault="00802D64" w:rsidP="00802D64">
            <w:pPr>
              <w:pStyle w:val="ListParagraph"/>
              <w:numPr>
                <w:ilvl w:val="0"/>
                <w:numId w:val="0"/>
              </w:numPr>
              <w:spacing w:after="0"/>
              <w:ind w:left="720"/>
            </w:pPr>
          </w:p>
          <w:p w14:paraId="00137946" w14:textId="77777777" w:rsidR="00647A4B" w:rsidRDefault="00280ACF" w:rsidP="00C4452C">
            <w:pPr>
              <w:pStyle w:val="Heading2"/>
            </w:pPr>
            <w:r>
              <w:t>August 2017</w:t>
            </w:r>
            <w:r w:rsidR="00647A4B">
              <w:t>–</w:t>
            </w:r>
            <w:r>
              <w:t>May 2019</w:t>
            </w:r>
          </w:p>
          <w:p w14:paraId="062010EE" w14:textId="77777777" w:rsidR="00647A4B" w:rsidRDefault="00280ACF" w:rsidP="00C31093">
            <w:pPr>
              <w:spacing w:after="0"/>
            </w:pPr>
            <w:r>
              <w:t>Undergraduate Research Assistant</w:t>
            </w:r>
            <w:r w:rsidR="00647A4B" w:rsidRPr="00F51250">
              <w:t xml:space="preserve"> • </w:t>
            </w:r>
            <w:r>
              <w:t>Freshman Research Initiative</w:t>
            </w:r>
          </w:p>
          <w:p w14:paraId="17362B2B" w14:textId="4D4B2633" w:rsidR="00390F99" w:rsidRDefault="00FC7BAA" w:rsidP="00C31093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Organized</w:t>
            </w:r>
            <w:r w:rsidR="00390F99">
              <w:t xml:space="preserve"> research to develop an app that can identify and help convey the dangers of insect transmitted diseases.</w:t>
            </w:r>
          </w:p>
          <w:p w14:paraId="1422D44E" w14:textId="1C3C6A96" w:rsidR="00390F99" w:rsidRDefault="00390F99" w:rsidP="00C31093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Mentored other students to convey benefits of research.</w:t>
            </w:r>
          </w:p>
          <w:p w14:paraId="54D1B211" w14:textId="77777777" w:rsidR="00802D64" w:rsidRPr="00F51250" w:rsidRDefault="00802D64" w:rsidP="00802D64">
            <w:pPr>
              <w:pStyle w:val="ListParagraph"/>
              <w:numPr>
                <w:ilvl w:val="0"/>
                <w:numId w:val="0"/>
              </w:numPr>
              <w:spacing w:after="0"/>
              <w:ind w:left="720"/>
            </w:pPr>
          </w:p>
          <w:p w14:paraId="173760CA" w14:textId="77777777" w:rsidR="00647A4B" w:rsidRDefault="00280ACF" w:rsidP="00C4452C">
            <w:pPr>
              <w:pStyle w:val="Heading2"/>
            </w:pPr>
            <w:r>
              <w:t>March 2018</w:t>
            </w:r>
            <w:r w:rsidR="00647A4B">
              <w:t>–</w:t>
            </w:r>
            <w:r>
              <w:t>Present</w:t>
            </w:r>
          </w:p>
          <w:p w14:paraId="4288EC5C" w14:textId="77777777" w:rsidR="00647A4B" w:rsidRDefault="00280ACF" w:rsidP="00C31093">
            <w:pPr>
              <w:spacing w:after="0"/>
            </w:pPr>
            <w:r>
              <w:t>Server</w:t>
            </w:r>
            <w:r w:rsidR="00647A4B">
              <w:t xml:space="preserve"> </w:t>
            </w:r>
            <w:r w:rsidR="00647A4B" w:rsidRPr="00F51250">
              <w:rPr>
                <w:rStyle w:val="Strong"/>
                <w:color w:val="auto"/>
              </w:rPr>
              <w:t>•</w:t>
            </w:r>
            <w:r w:rsidR="00647A4B">
              <w:t xml:space="preserve"> </w:t>
            </w:r>
            <w:r>
              <w:t>Aramark</w:t>
            </w:r>
          </w:p>
          <w:p w14:paraId="19E057F0" w14:textId="77777777" w:rsidR="00C31093" w:rsidRDefault="00C31093" w:rsidP="00C31093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Managed food service duties in kitchen, serving hundreds of people at a time.</w:t>
            </w:r>
          </w:p>
          <w:p w14:paraId="4E9A63A2" w14:textId="7F983763" w:rsidR="00647A4B" w:rsidRDefault="004629E3" w:rsidP="000F7D04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Ensured continuation and enhancement of services by</w:t>
            </w:r>
            <w:r w:rsidR="00C31093">
              <w:t xml:space="preserve"> manag</w:t>
            </w:r>
            <w:r>
              <w:t>ing</w:t>
            </w:r>
            <w:r w:rsidR="00C31093">
              <w:t xml:space="preserve"> different events simultaneously and </w:t>
            </w:r>
            <w:r>
              <w:t xml:space="preserve">being </w:t>
            </w:r>
            <w:r w:rsidR="00C31093">
              <w:t xml:space="preserve">head representative of customer service. </w:t>
            </w:r>
          </w:p>
          <w:p w14:paraId="10ABD60B" w14:textId="77777777" w:rsidR="00647A4B" w:rsidRDefault="006249C4" w:rsidP="006249C4">
            <w:pPr>
              <w:pStyle w:val="Heading1"/>
            </w:pPr>
            <w:r>
              <w:t>Skills</w:t>
            </w:r>
          </w:p>
          <w:p w14:paraId="6A6563AC" w14:textId="0B091037" w:rsidR="006249C4" w:rsidRDefault="00390F99" w:rsidP="00390F99">
            <w:pPr>
              <w:pStyle w:val="ListBullet"/>
            </w:pPr>
            <w:r>
              <w:t xml:space="preserve">Certifications: Video Communication Using Adobe Premiere Pro CS5, Visual Communication Using Adobe Photoshop CS5, Graphic Design and Illustration Using Adobe Illustrator CC 2013, Microsoft Office Specialist for </w:t>
            </w:r>
            <w:proofErr w:type="spellStart"/>
            <w:r>
              <w:t>Powerpoint</w:t>
            </w:r>
            <w:proofErr w:type="spellEnd"/>
          </w:p>
          <w:p w14:paraId="75BFBC0F" w14:textId="49279395" w:rsidR="00596FB4" w:rsidRDefault="00596FB4" w:rsidP="00596FB4">
            <w:pPr>
              <w:pStyle w:val="ListBullet"/>
              <w:numPr>
                <w:ilvl w:val="0"/>
                <w:numId w:val="0"/>
              </w:numPr>
            </w:pPr>
            <w:bookmarkStart w:id="0" w:name="_GoBack"/>
            <w:bookmarkEnd w:id="0"/>
          </w:p>
          <w:p w14:paraId="028053F2" w14:textId="4796554E" w:rsidR="00596FB4" w:rsidRDefault="00596FB4" w:rsidP="00596FB4">
            <w:pPr>
              <w:pStyle w:val="Heading1"/>
            </w:pPr>
            <w:r>
              <w:t>Projects</w:t>
            </w:r>
          </w:p>
          <w:p w14:paraId="4431DCC1" w14:textId="77777777" w:rsidR="00E24E60" w:rsidRDefault="004E58C1" w:rsidP="00596FB4">
            <w:pPr>
              <w:pStyle w:val="ListBullet"/>
            </w:pPr>
            <w:r w:rsidRPr="00E24E60">
              <w:rPr>
                <w:b/>
                <w:bCs/>
              </w:rPr>
              <w:t>January 2018-May 2018</w:t>
            </w:r>
            <w:r>
              <w:t xml:space="preserve"> </w:t>
            </w:r>
          </w:p>
          <w:p w14:paraId="772F693A" w14:textId="31C741BE" w:rsidR="004E58C1" w:rsidRDefault="004E58C1" w:rsidP="00E24E60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t>Bug Bite Analysis App</w:t>
            </w:r>
          </w:p>
          <w:p w14:paraId="199CDE74" w14:textId="3316AB76" w:rsidR="00596FB4" w:rsidRPr="00E24E60" w:rsidRDefault="004E58C1" w:rsidP="00E24E60">
            <w:pPr>
              <w:pStyle w:val="ListBullet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E24E60">
              <w:rPr>
                <w:sz w:val="20"/>
                <w:szCs w:val="20"/>
              </w:rPr>
              <w:t>Organized research to develop a web</w:t>
            </w:r>
            <w:r w:rsidR="00E24E60">
              <w:rPr>
                <w:sz w:val="20"/>
                <w:szCs w:val="20"/>
              </w:rPr>
              <w:t>-</w:t>
            </w:r>
            <w:r w:rsidRPr="00E24E60">
              <w:rPr>
                <w:sz w:val="20"/>
                <w:szCs w:val="20"/>
              </w:rPr>
              <w:t xml:space="preserve">based app that can identify and help convey the dangers of insect transmitted diseases. </w:t>
            </w:r>
          </w:p>
          <w:p w14:paraId="6D536601" w14:textId="77777777" w:rsidR="00596FB4" w:rsidRPr="00596FB4" w:rsidRDefault="00596FB4" w:rsidP="00596FB4"/>
          <w:p w14:paraId="759B90EC" w14:textId="027250E1" w:rsidR="00647A4B" w:rsidRPr="00590471" w:rsidRDefault="00647A4B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F51250" w14:paraId="54E107A7" w14:textId="77777777" w:rsidTr="004629E3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4A9FDAF3" w14:textId="77777777" w:rsidR="00F51250" w:rsidRDefault="00F51250" w:rsidP="00F5125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882" w:type="dxa"/>
            <w:vMerge/>
            <w:tcBorders>
              <w:bottom w:val="nil"/>
            </w:tcBorders>
          </w:tcPr>
          <w:p w14:paraId="719F845A" w14:textId="77777777" w:rsidR="00F51250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  <w:tcBorders>
              <w:bottom w:val="nil"/>
            </w:tcBorders>
          </w:tcPr>
          <w:p w14:paraId="0FA55600" w14:textId="77777777" w:rsidR="00F51250" w:rsidRPr="0022246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365DEB08" w14:textId="77777777" w:rsidTr="004629E3">
        <w:trPr>
          <w:trHeight w:val="543"/>
          <w:jc w:val="center"/>
        </w:trPr>
        <w:tc>
          <w:tcPr>
            <w:tcW w:w="851" w:type="dxa"/>
            <w:vAlign w:val="center"/>
          </w:tcPr>
          <w:p w14:paraId="57EF80B6" w14:textId="77777777" w:rsidR="00071E84" w:rsidRPr="00222466" w:rsidRDefault="00071E84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23AED54D" wp14:editId="0539B083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1A29A74D" w14:textId="77777777" w:rsidR="00071E84" w:rsidRPr="00071E84" w:rsidRDefault="00280ACF" w:rsidP="00071E84">
            <w:pPr>
              <w:pStyle w:val="Information"/>
            </w:pPr>
            <w:r>
              <w:t>2208 Pearl Street, Apt 509</w:t>
            </w:r>
          </w:p>
          <w:p w14:paraId="4B03FF00" w14:textId="77777777" w:rsidR="00071E84" w:rsidRPr="00071E84" w:rsidRDefault="00280ACF" w:rsidP="00071E84">
            <w:pPr>
              <w:pStyle w:val="Information"/>
            </w:pPr>
            <w:r>
              <w:t>Austin, Texas, 78705</w:t>
            </w:r>
          </w:p>
        </w:tc>
        <w:tc>
          <w:tcPr>
            <w:tcW w:w="882" w:type="dxa"/>
            <w:vMerge/>
          </w:tcPr>
          <w:p w14:paraId="735A8E85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741A7741" w14:textId="77777777" w:rsidR="00071E84" w:rsidRDefault="00071E84" w:rsidP="005801E5">
            <w:pPr>
              <w:pStyle w:val="Heading1"/>
            </w:pPr>
          </w:p>
        </w:tc>
      </w:tr>
      <w:tr w:rsidR="00647A4B" w14:paraId="2C7A0CA3" w14:textId="77777777" w:rsidTr="004629E3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4C0E5378" w14:textId="77777777" w:rsidR="00647A4B" w:rsidRDefault="00647A4B" w:rsidP="00071E84">
            <w:pPr>
              <w:pStyle w:val="NoSpacing"/>
            </w:pPr>
          </w:p>
        </w:tc>
        <w:tc>
          <w:tcPr>
            <w:tcW w:w="882" w:type="dxa"/>
            <w:vMerge/>
          </w:tcPr>
          <w:p w14:paraId="5CA4F9F5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40162444" w14:textId="77777777" w:rsidR="00647A4B" w:rsidRDefault="00647A4B" w:rsidP="005801E5">
            <w:pPr>
              <w:pStyle w:val="Heading1"/>
            </w:pPr>
          </w:p>
        </w:tc>
      </w:tr>
      <w:tr w:rsidR="00071E84" w14:paraId="2EDCB8EC" w14:textId="77777777" w:rsidTr="004629E3">
        <w:trPr>
          <w:trHeight w:val="624"/>
          <w:jc w:val="center"/>
        </w:trPr>
        <w:tc>
          <w:tcPr>
            <w:tcW w:w="851" w:type="dxa"/>
            <w:vAlign w:val="center"/>
          </w:tcPr>
          <w:p w14:paraId="61438B13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11353449" wp14:editId="41238BD1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773B4B24" w14:textId="77777777" w:rsidR="00071E84" w:rsidRPr="00222466" w:rsidRDefault="00280ACF" w:rsidP="00222466">
            <w:pPr>
              <w:pStyle w:val="Information"/>
            </w:pPr>
            <w:r>
              <w:t>361-658-6167</w:t>
            </w:r>
          </w:p>
        </w:tc>
        <w:tc>
          <w:tcPr>
            <w:tcW w:w="882" w:type="dxa"/>
            <w:vMerge/>
          </w:tcPr>
          <w:p w14:paraId="38BE8BDB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01081A11" w14:textId="77777777" w:rsidR="00071E84" w:rsidRDefault="00071E84" w:rsidP="005801E5">
            <w:pPr>
              <w:pStyle w:val="Heading1"/>
            </w:pPr>
          </w:p>
        </w:tc>
      </w:tr>
      <w:tr w:rsidR="00647A4B" w14:paraId="0084321E" w14:textId="77777777" w:rsidTr="004629E3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64AEF8CB" w14:textId="77777777" w:rsidR="00647A4B" w:rsidRDefault="00647A4B" w:rsidP="00071E84">
            <w:pPr>
              <w:pStyle w:val="NoSpacing"/>
            </w:pPr>
          </w:p>
        </w:tc>
        <w:tc>
          <w:tcPr>
            <w:tcW w:w="882" w:type="dxa"/>
            <w:vMerge/>
          </w:tcPr>
          <w:p w14:paraId="278B7EE4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2D8FCBA5" w14:textId="77777777" w:rsidR="00647A4B" w:rsidRDefault="00647A4B" w:rsidP="005801E5">
            <w:pPr>
              <w:pStyle w:val="Heading1"/>
            </w:pPr>
          </w:p>
        </w:tc>
      </w:tr>
      <w:tr w:rsidR="00071E84" w14:paraId="2A82CE3A" w14:textId="77777777" w:rsidTr="004629E3">
        <w:trPr>
          <w:trHeight w:val="633"/>
          <w:jc w:val="center"/>
        </w:trPr>
        <w:tc>
          <w:tcPr>
            <w:tcW w:w="851" w:type="dxa"/>
            <w:vAlign w:val="center"/>
          </w:tcPr>
          <w:p w14:paraId="6A834CB6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0BB7ACB7" wp14:editId="2069AF84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A22DB94" w14:textId="77777777" w:rsidR="00071E84" w:rsidRPr="00222466" w:rsidRDefault="00280ACF" w:rsidP="00222466">
            <w:pPr>
              <w:pStyle w:val="Information"/>
            </w:pPr>
            <w:r>
              <w:t>rachelbkim@utexas.edu</w:t>
            </w:r>
          </w:p>
        </w:tc>
        <w:tc>
          <w:tcPr>
            <w:tcW w:w="882" w:type="dxa"/>
            <w:vMerge/>
          </w:tcPr>
          <w:p w14:paraId="364E8C91" w14:textId="77777777"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7E735B4E" w14:textId="77777777" w:rsidR="00071E84" w:rsidRDefault="00071E84" w:rsidP="005801E5">
            <w:pPr>
              <w:pStyle w:val="Heading1"/>
            </w:pPr>
          </w:p>
        </w:tc>
      </w:tr>
      <w:tr w:rsidR="00647A4B" w14:paraId="2CDA28A1" w14:textId="77777777" w:rsidTr="004629E3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772E4987" w14:textId="77777777" w:rsidR="00647A4B" w:rsidRDefault="00647A4B" w:rsidP="00071E84">
            <w:pPr>
              <w:pStyle w:val="NoSpacing"/>
            </w:pPr>
          </w:p>
        </w:tc>
        <w:tc>
          <w:tcPr>
            <w:tcW w:w="882" w:type="dxa"/>
            <w:vMerge/>
          </w:tcPr>
          <w:p w14:paraId="45C7C4AB" w14:textId="77777777"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1BD09B15" w14:textId="77777777" w:rsidR="00647A4B" w:rsidRDefault="00647A4B" w:rsidP="005801E5">
            <w:pPr>
              <w:pStyle w:val="Heading1"/>
            </w:pPr>
          </w:p>
        </w:tc>
      </w:tr>
      <w:tr w:rsidR="00071E84" w14:paraId="30ECBE59" w14:textId="77777777" w:rsidTr="004629E3">
        <w:trPr>
          <w:trHeight w:val="633"/>
          <w:jc w:val="center"/>
        </w:trPr>
        <w:tc>
          <w:tcPr>
            <w:tcW w:w="851" w:type="dxa"/>
            <w:vAlign w:val="center"/>
          </w:tcPr>
          <w:p w14:paraId="48558493" w14:textId="77777777"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117F15ED" wp14:editId="5378D6B3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13CBDE50" w14:textId="77777777" w:rsidR="00071E84" w:rsidRPr="00222466" w:rsidRDefault="00390F99" w:rsidP="00222466">
            <w:pPr>
              <w:pStyle w:val="Information"/>
            </w:pPr>
            <w:r w:rsidRPr="00390F99">
              <w:t>https://www.linkedin.com/in/rachel-kim-11b935158/</w:t>
            </w:r>
          </w:p>
        </w:tc>
        <w:tc>
          <w:tcPr>
            <w:tcW w:w="882" w:type="dxa"/>
            <w:vMerge/>
          </w:tcPr>
          <w:p w14:paraId="0F1C4D8D" w14:textId="77777777" w:rsidR="00071E84" w:rsidRDefault="00071E84" w:rsidP="00AA563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317" w:type="dxa"/>
            <w:vMerge/>
          </w:tcPr>
          <w:p w14:paraId="4BD7CD53" w14:textId="77777777" w:rsidR="00071E84" w:rsidRDefault="00071E84" w:rsidP="005801E5">
            <w:pPr>
              <w:pStyle w:val="Heading1"/>
            </w:pPr>
          </w:p>
        </w:tc>
      </w:tr>
      <w:tr w:rsidR="00647A4B" w14:paraId="059ECDF5" w14:textId="77777777" w:rsidTr="004629E3">
        <w:trPr>
          <w:trHeight w:val="2448"/>
          <w:jc w:val="center"/>
        </w:trPr>
        <w:tc>
          <w:tcPr>
            <w:tcW w:w="3798" w:type="dxa"/>
            <w:gridSpan w:val="2"/>
          </w:tcPr>
          <w:p w14:paraId="0E1900FF" w14:textId="77777777" w:rsidR="00FC7BAA" w:rsidRDefault="00FC7BAA" w:rsidP="00260A80">
            <w:pPr>
              <w:pStyle w:val="Information"/>
            </w:pPr>
          </w:p>
          <w:p w14:paraId="4EC59601" w14:textId="77777777" w:rsidR="00FC7BAA" w:rsidRDefault="00FC7BAA" w:rsidP="00260A80">
            <w:pPr>
              <w:pStyle w:val="Information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CODING SKILLS</w:t>
            </w:r>
          </w:p>
          <w:p w14:paraId="23584D02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Python</w:t>
            </w:r>
          </w:p>
          <w:p w14:paraId="50182969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HTML</w:t>
            </w:r>
          </w:p>
          <w:p w14:paraId="6B01485F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proofErr w:type="spellStart"/>
            <w:r>
              <w:rPr>
                <w:rFonts w:cstheme="minorHAnsi"/>
                <w:szCs w:val="22"/>
              </w:rPr>
              <w:t>Javascript</w:t>
            </w:r>
            <w:proofErr w:type="spellEnd"/>
          </w:p>
          <w:p w14:paraId="571C3005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CSS</w:t>
            </w:r>
          </w:p>
          <w:p w14:paraId="77B1CB76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</w:p>
          <w:p w14:paraId="18B8F096" w14:textId="77777777" w:rsidR="00FC7BAA" w:rsidRPr="00802D64" w:rsidRDefault="00FC7BAA" w:rsidP="00260A80">
            <w:pPr>
              <w:pStyle w:val="Information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02D64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COURSES</w:t>
            </w:r>
          </w:p>
          <w:p w14:paraId="4A59E4AB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Introduction to Software Design</w:t>
            </w:r>
          </w:p>
          <w:p w14:paraId="1EA2F0F5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Discrete Mathematics</w:t>
            </w:r>
          </w:p>
          <w:p w14:paraId="7E03F064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Linear Algebra</w:t>
            </w:r>
          </w:p>
          <w:p w14:paraId="4439A79F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Vector Calculus</w:t>
            </w:r>
          </w:p>
          <w:p w14:paraId="4E88EF0E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Probability</w:t>
            </w:r>
          </w:p>
          <w:p w14:paraId="290D111A" w14:textId="77777777" w:rsidR="00FC7BAA" w:rsidRDefault="00FC7BAA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Blockchain Entrepreneurship P</w:t>
            </w:r>
            <w:r w:rsidR="00802D64">
              <w:rPr>
                <w:rFonts w:cstheme="minorHAnsi"/>
                <w:szCs w:val="22"/>
              </w:rPr>
              <w:t>r</w:t>
            </w:r>
            <w:r>
              <w:rPr>
                <w:rFonts w:cstheme="minorHAnsi"/>
                <w:szCs w:val="22"/>
              </w:rPr>
              <w:t>acticum</w:t>
            </w:r>
          </w:p>
          <w:p w14:paraId="48238715" w14:textId="61C995DF" w:rsidR="009B528E" w:rsidRPr="00FC7BAA" w:rsidRDefault="009B528E" w:rsidP="00260A80">
            <w:pPr>
              <w:pStyle w:val="Information"/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Accounting</w:t>
            </w:r>
          </w:p>
        </w:tc>
        <w:tc>
          <w:tcPr>
            <w:tcW w:w="882" w:type="dxa"/>
          </w:tcPr>
          <w:p w14:paraId="16020DFE" w14:textId="77777777" w:rsidR="00647A4B" w:rsidRDefault="00647A4B" w:rsidP="00222466"/>
        </w:tc>
        <w:tc>
          <w:tcPr>
            <w:tcW w:w="6317" w:type="dxa"/>
            <w:vMerge/>
          </w:tcPr>
          <w:p w14:paraId="67DF892F" w14:textId="77777777" w:rsidR="00647A4B" w:rsidRDefault="00647A4B" w:rsidP="00222466"/>
        </w:tc>
      </w:tr>
    </w:tbl>
    <w:p w14:paraId="384FE97A" w14:textId="77777777" w:rsidR="007F5B63" w:rsidRPr="00CE1E3D" w:rsidRDefault="007F5B63" w:rsidP="00CE1E3D">
      <w:pPr>
        <w:pStyle w:val="BodyText"/>
      </w:pPr>
    </w:p>
    <w:sectPr w:rsidR="007F5B63" w:rsidRPr="00CE1E3D" w:rsidSect="00647A4B">
      <w:headerReference w:type="default" r:id="rId20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82471" w14:textId="77777777" w:rsidR="006537DA" w:rsidRDefault="006537DA" w:rsidP="00590471">
      <w:r>
        <w:separator/>
      </w:r>
    </w:p>
  </w:endnote>
  <w:endnote w:type="continuationSeparator" w:id="0">
    <w:p w14:paraId="635CA1EB" w14:textId="77777777" w:rsidR="006537DA" w:rsidRDefault="006537D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04C55" w14:textId="77777777" w:rsidR="006537DA" w:rsidRDefault="006537DA" w:rsidP="00590471">
      <w:r>
        <w:separator/>
      </w:r>
    </w:p>
  </w:footnote>
  <w:footnote w:type="continuationSeparator" w:id="0">
    <w:p w14:paraId="69239D0E" w14:textId="77777777" w:rsidR="006537DA" w:rsidRDefault="006537D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3134F" w14:textId="77777777"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88BF43" wp14:editId="691E28E8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8F536EC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">
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50acd8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0ACD8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50ACD8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D0477"/>
    <w:multiLevelType w:val="hybridMultilevel"/>
    <w:tmpl w:val="D10C6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539FE"/>
    <w:multiLevelType w:val="hybridMultilevel"/>
    <w:tmpl w:val="1A3A7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1531A8"/>
    <w:multiLevelType w:val="hybridMultilevel"/>
    <w:tmpl w:val="8E165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D7B3E"/>
    <w:multiLevelType w:val="hybridMultilevel"/>
    <w:tmpl w:val="8E20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B6F65"/>
    <w:multiLevelType w:val="hybridMultilevel"/>
    <w:tmpl w:val="7062E99A"/>
    <w:lvl w:ilvl="0" w:tplc="16EE1CA6">
      <w:start w:val="2208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CF"/>
    <w:rsid w:val="00060042"/>
    <w:rsid w:val="00071E84"/>
    <w:rsid w:val="000B37CD"/>
    <w:rsid w:val="000E3033"/>
    <w:rsid w:val="000F7D04"/>
    <w:rsid w:val="00142F43"/>
    <w:rsid w:val="00150ABD"/>
    <w:rsid w:val="00165697"/>
    <w:rsid w:val="001F5586"/>
    <w:rsid w:val="00222466"/>
    <w:rsid w:val="00260A80"/>
    <w:rsid w:val="00280ACF"/>
    <w:rsid w:val="002E5E62"/>
    <w:rsid w:val="00342DA7"/>
    <w:rsid w:val="00390F99"/>
    <w:rsid w:val="003911FB"/>
    <w:rsid w:val="004629E3"/>
    <w:rsid w:val="00472C27"/>
    <w:rsid w:val="004779CF"/>
    <w:rsid w:val="004B4268"/>
    <w:rsid w:val="004E58C1"/>
    <w:rsid w:val="00501A21"/>
    <w:rsid w:val="00507E82"/>
    <w:rsid w:val="0053155E"/>
    <w:rsid w:val="00555003"/>
    <w:rsid w:val="005801E5"/>
    <w:rsid w:val="00587DBA"/>
    <w:rsid w:val="00590471"/>
    <w:rsid w:val="00596FB4"/>
    <w:rsid w:val="005D01FA"/>
    <w:rsid w:val="006249C4"/>
    <w:rsid w:val="00647A4B"/>
    <w:rsid w:val="006537DA"/>
    <w:rsid w:val="00716927"/>
    <w:rsid w:val="00735D93"/>
    <w:rsid w:val="007443A0"/>
    <w:rsid w:val="007703AC"/>
    <w:rsid w:val="007B7658"/>
    <w:rsid w:val="007F54A0"/>
    <w:rsid w:val="007F5B63"/>
    <w:rsid w:val="00802D64"/>
    <w:rsid w:val="00846CB9"/>
    <w:rsid w:val="008472E9"/>
    <w:rsid w:val="008C2CFC"/>
    <w:rsid w:val="008F6E2E"/>
    <w:rsid w:val="00950326"/>
    <w:rsid w:val="009B528E"/>
    <w:rsid w:val="009C2E65"/>
    <w:rsid w:val="00A35586"/>
    <w:rsid w:val="00B6466C"/>
    <w:rsid w:val="00BF4D49"/>
    <w:rsid w:val="00C31093"/>
    <w:rsid w:val="00C4452C"/>
    <w:rsid w:val="00CE1E3D"/>
    <w:rsid w:val="00D6557B"/>
    <w:rsid w:val="00DF2F8A"/>
    <w:rsid w:val="00E24E60"/>
    <w:rsid w:val="00E90A60"/>
    <w:rsid w:val="00EB7708"/>
    <w:rsid w:val="00EE7E09"/>
    <w:rsid w:val="00F0223C"/>
    <w:rsid w:val="00F51250"/>
    <w:rsid w:val="00FA37E0"/>
    <w:rsid w:val="00FA6AE1"/>
    <w:rsid w:val="00FC7BA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8C0C6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50ACD8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90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cni\AppData\Roaming\Microsoft\Templates\Organic%20shapes%20resume.dotx" TargetMode="External"/></Relationships>
</file>

<file path=word/theme/theme1.xml><?xml version="1.0" encoding="utf-8"?>
<a:theme xmlns:a="http://schemas.openxmlformats.org/drawingml/2006/main" name="StoneSet">
  <a:themeElements>
    <a:clrScheme name="Custom 2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50ACD8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EB683C-C449-4A4F-A416-B08102268AD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0392DE9-7424-456D-A478-7A0318BDB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8A227-339A-4000-A0C7-373EDA622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</Template>
  <TotalTime>0</TotalTime>
  <Pages>1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2019-06-18T02:22:00Z</dcterms:created>
  <dcterms:modified xsi:type="dcterms:W3CDTF">2019-07-02T06:05:00Z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